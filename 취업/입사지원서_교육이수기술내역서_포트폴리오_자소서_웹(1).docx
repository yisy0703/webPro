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EC6F80" w:rsidRPr="007260AD" w:rsidTr="009819D4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535F64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9819D4" w:rsidRPr="007260AD" w:rsidTr="009819D4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819D4" w:rsidRPr="007260AD" w:rsidRDefault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480C4D" w:rsidRPr="00D02A00" w:rsidRDefault="009819D4" w:rsidP="00414358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D02A00">
              <w:rPr>
                <w:rFonts w:ascii="굴림체" w:eastAsia="굴림체" w:hAnsi="굴림체" w:cs="바탕 옛한글" w:hint="eastAsia"/>
                <w:color w:val="FF0000"/>
                <w:szCs w:val="20"/>
                <w:u w:val="single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. 보훈대상자는 종류 동반 기재.</w:t>
            </w:r>
            <w:r w:rsidR="00414358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동반 기재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)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9819D4" w:rsidRPr="007260AD" w:rsidRDefault="009819D4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243934" w:rsidRPr="007260AD" w:rsidTr="009819D4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2023.11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2E751B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  <w:r w:rsidR="002E751B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[이젠아카데미 신촌지점]</w:t>
            </w:r>
          </w:p>
        </w:tc>
      </w:tr>
      <w:tr w:rsidR="00243934" w:rsidRPr="007260AD" w:rsidTr="009819D4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B44BCF" w:rsidRDefault="00243934" w:rsidP="009819D4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B44BCF" w:rsidRDefault="00243934" w:rsidP="009819D4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243934" w:rsidRDefault="00243934" w:rsidP="00243934">
      <w:pPr>
        <w:rPr>
          <w:b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9" w:history="1">
        <w:r w:rsidRPr="00516416">
          <w:rPr>
            <w:rStyle w:val="a6"/>
            <w:b/>
          </w:rPr>
          <w:t>http</w:t>
        </w:r>
        <w:r w:rsidRPr="00516416">
          <w:rPr>
            <w:rStyle w:val="a6"/>
            <w:rFonts w:hint="eastAsia"/>
            <w:b/>
          </w:rPr>
          <w:t>s</w:t>
        </w:r>
        <w:r w:rsidRPr="00516416">
          <w:rPr>
            <w:rStyle w:val="a6"/>
            <w:b/>
          </w:rPr>
          <w:t>://github.com/</w:t>
        </w:r>
        <w:r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243934" w:rsidRPr="007260AD" w:rsidTr="009819D4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>
              <w:rPr>
                <w:rFonts w:cs="바탕 옛한글" w:hint="eastAsia"/>
                <w:szCs w:val="20"/>
              </w:rPr>
              <w:t>JSP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>
              <w:rPr>
                <w:rFonts w:cs="바탕 옛한글"/>
                <w:szCs w:val="20"/>
              </w:rPr>
              <w:t xml:space="preserve"> Spring Tool Suite, </w:t>
            </w:r>
            <w:r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>
              <w:rPr>
                <w:rFonts w:cs="바탕 옛한글" w:hint="eastAsia"/>
                <w:szCs w:val="20"/>
              </w:rPr>
              <w:t xml:space="preserve">D, </w:t>
            </w:r>
            <w:r>
              <w:rPr>
                <w:rFonts w:cs="바탕 옛한글"/>
                <w:szCs w:val="20"/>
              </w:rPr>
              <w:t xml:space="preserve">Visual Studio Code, </w:t>
            </w:r>
            <w:r>
              <w:rPr>
                <w:rFonts w:cs="바탕 옛한글" w:hint="eastAsia"/>
                <w:szCs w:val="20"/>
              </w:rPr>
              <w:t>Visual Studio</w:t>
            </w:r>
            <w:r>
              <w:rPr>
                <w:rFonts w:cs="바탕 옛한글"/>
                <w:szCs w:val="20"/>
              </w:rPr>
              <w:t>, IntelliJ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243934" w:rsidRDefault="00243934" w:rsidP="00243934">
      <w:pPr>
        <w:rPr>
          <w:b/>
        </w:rPr>
      </w:pPr>
      <w:r>
        <w:rPr>
          <w:rFonts w:hint="eastAsia"/>
          <w:b/>
        </w:rPr>
        <w:t xml:space="preserve"> </w:t>
      </w: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43934" w:rsidRPr="007260AD" w:rsidTr="009819D4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도서관</w:t>
            </w:r>
            <w:r w:rsidR="00D02A00">
              <w:rPr>
                <w:rFonts w:cs="바탕 옛한글" w:hint="eastAsia"/>
                <w:b/>
                <w:szCs w:val="20"/>
              </w:rPr>
              <w:t>통합</w:t>
            </w:r>
            <w:r>
              <w:rPr>
                <w:rFonts w:cs="바탕 옛한글" w:hint="eastAsia"/>
                <w:b/>
                <w:szCs w:val="20"/>
              </w:rPr>
              <w:t xml:space="preserve">관리시스템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이젠아카데미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  <w:tr w:rsidR="00243934" w:rsidRPr="007260AD" w:rsidTr="009819D4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43934" w:rsidRPr="00EC6F80" w:rsidRDefault="00243934" w:rsidP="009819D4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 xml:space="preserve">x ~ </w:t>
            </w:r>
            <w:r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 w:rsidR="00D02A00">
              <w:rPr>
                <w:rFonts w:cs="바탕 옛한글" w:hint="eastAsia"/>
                <w:b/>
                <w:szCs w:val="20"/>
              </w:rPr>
              <w:t xml:space="preserve">도서관통합관리시스템 </w:t>
            </w:r>
            <w:r w:rsidR="00D02A00" w:rsidRPr="007260AD">
              <w:rPr>
                <w:rFonts w:cs="바탕 옛한글" w:hint="eastAsia"/>
                <w:b/>
                <w:szCs w:val="20"/>
              </w:rPr>
              <w:t>(</w:t>
            </w:r>
            <w:r w:rsidR="00D02A00">
              <w:rPr>
                <w:rFonts w:cs="바탕 옛한글" w:hint="eastAsia"/>
                <w:b/>
                <w:szCs w:val="20"/>
              </w:rPr>
              <w:t>이젠아카데미</w:t>
            </w:r>
            <w:r w:rsidR="00D02A00"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shd w:val="clear" w:color="auto" w:fill="FFFFFF"/>
          </w:tcPr>
          <w:p w:rsidR="00243934" w:rsidRPr="002205F6" w:rsidRDefault="00243934" w:rsidP="009819D4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프레임워크(S</w:t>
            </w:r>
            <w:r>
              <w:rPr>
                <w:rFonts w:cs="바탕 옛한글"/>
                <w:szCs w:val="20"/>
              </w:rPr>
              <w:t>pring),  MyBatis Framework</w:t>
            </w:r>
          </w:p>
          <w:p w:rsidR="00243934" w:rsidRPr="00F60D7C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43934" w:rsidRPr="00243934" w:rsidRDefault="00243934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BA2BA8" w:rsidRPr="00CE7736" w:rsidRDefault="00BA2BA8" w:rsidP="00BA2BA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BA2BA8" w:rsidRPr="007260AD" w:rsidTr="009819D4">
        <w:tc>
          <w:tcPr>
            <w:tcW w:w="3169" w:type="dxa"/>
            <w:shd w:val="clear" w:color="auto" w:fill="F2F2F2"/>
            <w:vAlign w:val="center"/>
          </w:tcPr>
          <w:p w:rsidR="00BA2BA8" w:rsidRPr="007260AD" w:rsidRDefault="00BA2BA8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BA2BA8" w:rsidRPr="007260AD" w:rsidRDefault="00BA2BA8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243934" w:rsidRDefault="00243934" w:rsidP="00B001A4">
      <w:pPr>
        <w:rPr>
          <w:b/>
        </w:rPr>
      </w:pPr>
    </w:p>
    <w:p w:rsidR="00B001A4" w:rsidRDefault="00B001A4" w:rsidP="00B001A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19.08 ~ 22.01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7C20A0" w:rsidRPr="00EF1009" w:rsidRDefault="007C20A0" w:rsidP="007C20A0">
      <w:pPr>
        <w:rPr>
          <w:rFonts w:cs="바탕 옛한글"/>
          <w:b/>
          <w:szCs w:val="20"/>
        </w:rPr>
      </w:pPr>
    </w:p>
    <w:p w:rsidR="007C20A0" w:rsidRPr="00EE669E" w:rsidRDefault="007C20A0" w:rsidP="007C20A0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7C20A0" w:rsidRPr="007260AD" w:rsidTr="009819D4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7C20A0" w:rsidRPr="007260AD" w:rsidTr="009819D4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7C20A0" w:rsidRPr="007C20A0" w:rsidRDefault="007C20A0" w:rsidP="00B001A4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365044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4F30C6" wp14:editId="190ECCB6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9D4" w:rsidRPr="002A3030" w:rsidRDefault="009819D4" w:rsidP="00365044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BF35F0" w:rsidRDefault="009819D4" w:rsidP="003650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F30C6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.95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" strokecolor="red">
                <v:textbox>
                  <w:txbxContent>
                    <w:p w:rsidR="009819D4" w:rsidRPr="002A3030" w:rsidRDefault="009819D4" w:rsidP="00365044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9819D4" w:rsidRPr="00BF35F0" w:rsidRDefault="009819D4" w:rsidP="00365044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365044" w:rsidRDefault="00365044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165EC2">
        <w:trPr>
          <w:trHeight w:val="441"/>
        </w:trPr>
        <w:tc>
          <w:tcPr>
            <w:tcW w:w="713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1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165EC2" w:rsidRPr="007A45DB" w:rsidTr="00165EC2">
        <w:trPr>
          <w:trHeight w:val="1808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65EC2" w:rsidRPr="007A45DB" w:rsidTr="00165EC2">
        <w:trPr>
          <w:trHeight w:val="1321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65EC2" w:rsidRPr="007A45DB" w:rsidTr="00165EC2">
        <w:trPr>
          <w:trHeight w:val="96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165EC2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65EC2" w:rsidRPr="003335E3" w:rsidRDefault="00193BD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MongoDB를 이용한 </w:t>
            </w:r>
            <w:bookmarkStart w:id="0" w:name="_GoBack"/>
            <w:bookmarkEnd w:id="0"/>
            <w:r w:rsidR="00165EC2"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65EC2" w:rsidRPr="007A45DB" w:rsidTr="00165EC2">
        <w:trPr>
          <w:trHeight w:val="1183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65EC2" w:rsidRPr="001949E4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165EC2" w:rsidRPr="007A45DB" w:rsidTr="00165EC2">
        <w:trPr>
          <w:trHeight w:val="64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A148BB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  <w:r w:rsidR="00A148B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</w:t>
            </w:r>
            <w:r w:rsidR="00A148B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A148B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배포</w:t>
            </w:r>
          </w:p>
        </w:tc>
      </w:tr>
      <w:tr w:rsidR="00165EC2" w:rsidRPr="007A45DB" w:rsidTr="00165EC2">
        <w:trPr>
          <w:trHeight w:val="1065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165EC2" w:rsidRPr="007A45DB" w:rsidTr="00165EC2">
        <w:trPr>
          <w:trHeight w:val="1167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165EC2" w:rsidRPr="007A45DB" w:rsidTr="00165EC2">
        <w:trPr>
          <w:trHeight w:val="399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121E1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</w:t>
            </w:r>
            <w:r w:rsidR="00121E13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A148BB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A148BB" w:rsidRDefault="00085201" w:rsidP="00085201">
            <w:pPr>
              <w:rPr>
                <w:rFonts w:cs="바탕 옛한글"/>
                <w:szCs w:val="20"/>
                <w:lang w:val="fr-FR"/>
              </w:rPr>
            </w:pPr>
            <w:r w:rsidRPr="00A148BB">
              <w:rPr>
                <w:rFonts w:cs="바탕 옛한글"/>
                <w:szCs w:val="20"/>
                <w:lang w:val="fr-FR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A148BB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A148BB" w:rsidRDefault="00411FEA" w:rsidP="002F5703">
            <w:pPr>
              <w:rPr>
                <w:rFonts w:cs="바탕 옛한글"/>
                <w:szCs w:val="20"/>
                <w:lang w:val="fr-FR"/>
              </w:rPr>
            </w:pPr>
            <w:r w:rsidRPr="00A148BB">
              <w:rPr>
                <w:rFonts w:cs="바탕 옛한글" w:hint="eastAsia"/>
                <w:szCs w:val="20"/>
                <w:lang w:val="fr-FR"/>
              </w:rPr>
              <w:t>Java Platform SE 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A148BB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  <w:lang w:val="fr-FR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19D4" w:rsidRPr="00DF6EEB" w:rsidRDefault="009819D4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9819D4" w:rsidRPr="00DF6EEB" w:rsidRDefault="009819D4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9819D4" w:rsidRDefault="009819D4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121E1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</w:t>
            </w:r>
            <w:r w:rsidR="00121E13">
              <w:t>x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325CE7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819D4" w:rsidRPr="00CE7334" w:rsidRDefault="009819D4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9819D4" w:rsidRPr="00111EE8" w:rsidRDefault="009819D4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9819D4" w:rsidRPr="00CE7334" w:rsidRDefault="009819D4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111EE8" w:rsidRDefault="009819D4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CE7" w:rsidRDefault="00325CE7" w:rsidP="00507B30">
      <w:r>
        <w:separator/>
      </w:r>
    </w:p>
  </w:endnote>
  <w:endnote w:type="continuationSeparator" w:id="0">
    <w:p w:rsidR="00325CE7" w:rsidRDefault="00325CE7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CE7" w:rsidRDefault="00325CE7" w:rsidP="00507B30">
      <w:r>
        <w:separator/>
      </w:r>
    </w:p>
  </w:footnote>
  <w:footnote w:type="continuationSeparator" w:id="0">
    <w:p w:rsidR="00325CE7" w:rsidRDefault="00325CE7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95EA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1E13"/>
    <w:rsid w:val="00122733"/>
    <w:rsid w:val="00124BEF"/>
    <w:rsid w:val="00132B93"/>
    <w:rsid w:val="00165EC2"/>
    <w:rsid w:val="00175B15"/>
    <w:rsid w:val="00183B08"/>
    <w:rsid w:val="00193BD2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43934"/>
    <w:rsid w:val="00253136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0078"/>
    <w:rsid w:val="002C21ED"/>
    <w:rsid w:val="002C2545"/>
    <w:rsid w:val="002D0C74"/>
    <w:rsid w:val="002D27F3"/>
    <w:rsid w:val="002E0E55"/>
    <w:rsid w:val="002E102B"/>
    <w:rsid w:val="002E751B"/>
    <w:rsid w:val="002F0BDC"/>
    <w:rsid w:val="002F5703"/>
    <w:rsid w:val="0030203C"/>
    <w:rsid w:val="00302DF7"/>
    <w:rsid w:val="00303084"/>
    <w:rsid w:val="00303354"/>
    <w:rsid w:val="003037B5"/>
    <w:rsid w:val="00321946"/>
    <w:rsid w:val="00325CE7"/>
    <w:rsid w:val="003335E3"/>
    <w:rsid w:val="003528B3"/>
    <w:rsid w:val="003531BB"/>
    <w:rsid w:val="00354DC7"/>
    <w:rsid w:val="00365044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14358"/>
    <w:rsid w:val="00431995"/>
    <w:rsid w:val="004503A9"/>
    <w:rsid w:val="004517F7"/>
    <w:rsid w:val="00454A18"/>
    <w:rsid w:val="00455E2C"/>
    <w:rsid w:val="00465ABF"/>
    <w:rsid w:val="00471A89"/>
    <w:rsid w:val="00480C4D"/>
    <w:rsid w:val="00481C2F"/>
    <w:rsid w:val="004A279B"/>
    <w:rsid w:val="004A59F9"/>
    <w:rsid w:val="004C2009"/>
    <w:rsid w:val="00507B30"/>
    <w:rsid w:val="00507CD3"/>
    <w:rsid w:val="00516416"/>
    <w:rsid w:val="00530EC4"/>
    <w:rsid w:val="0053481C"/>
    <w:rsid w:val="00535F64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10EC"/>
    <w:rsid w:val="006B5F93"/>
    <w:rsid w:val="006C0E7F"/>
    <w:rsid w:val="006D364A"/>
    <w:rsid w:val="006D3A1B"/>
    <w:rsid w:val="006F7FEF"/>
    <w:rsid w:val="00711AF3"/>
    <w:rsid w:val="007206C4"/>
    <w:rsid w:val="00723D1C"/>
    <w:rsid w:val="007260AD"/>
    <w:rsid w:val="00743D1E"/>
    <w:rsid w:val="0075499A"/>
    <w:rsid w:val="00767961"/>
    <w:rsid w:val="00777E75"/>
    <w:rsid w:val="0079086E"/>
    <w:rsid w:val="0079412E"/>
    <w:rsid w:val="00796049"/>
    <w:rsid w:val="007A674C"/>
    <w:rsid w:val="007B4C17"/>
    <w:rsid w:val="007B58B3"/>
    <w:rsid w:val="007C20A0"/>
    <w:rsid w:val="00816A4D"/>
    <w:rsid w:val="00835BDC"/>
    <w:rsid w:val="00853569"/>
    <w:rsid w:val="00857CAF"/>
    <w:rsid w:val="0086357C"/>
    <w:rsid w:val="00864153"/>
    <w:rsid w:val="008860C5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19D4"/>
    <w:rsid w:val="00987140"/>
    <w:rsid w:val="00991CDD"/>
    <w:rsid w:val="00994441"/>
    <w:rsid w:val="009A3DFD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148BB"/>
    <w:rsid w:val="00A349DB"/>
    <w:rsid w:val="00A36108"/>
    <w:rsid w:val="00A50C6A"/>
    <w:rsid w:val="00A56534"/>
    <w:rsid w:val="00A70918"/>
    <w:rsid w:val="00A71E2B"/>
    <w:rsid w:val="00A72262"/>
    <w:rsid w:val="00A819F3"/>
    <w:rsid w:val="00A917B7"/>
    <w:rsid w:val="00AB3A37"/>
    <w:rsid w:val="00AC7522"/>
    <w:rsid w:val="00AF464A"/>
    <w:rsid w:val="00B001A4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87FDB"/>
    <w:rsid w:val="00B95620"/>
    <w:rsid w:val="00BA2BA8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56A7D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2A00"/>
    <w:rsid w:val="00D0651E"/>
    <w:rsid w:val="00D10E15"/>
    <w:rsid w:val="00D21E6A"/>
    <w:rsid w:val="00D222A2"/>
    <w:rsid w:val="00D23F5A"/>
    <w:rsid w:val="00D24132"/>
    <w:rsid w:val="00D25AF1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031A7"/>
    <w:rsid w:val="00F15E9C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D1D83"/>
    <w:rsid w:val="00FD2CE6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8546C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092BE-BE25-43F3-B9BD-FAFBB60E4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55</TotalTime>
  <Pages>15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81</cp:revision>
  <dcterms:created xsi:type="dcterms:W3CDTF">2022-07-07T12:40:00Z</dcterms:created>
  <dcterms:modified xsi:type="dcterms:W3CDTF">2023-05-09T07:19:00Z</dcterms:modified>
</cp:coreProperties>
</file>