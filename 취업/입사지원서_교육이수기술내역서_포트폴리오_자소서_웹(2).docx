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bookmarkStart w:id="0" w:name="_GoBack"/>
      <w:bookmarkEnd w:id="0"/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3E000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3E0004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 w:rsidR="003E0004">
              <w:rPr>
                <w:rFonts w:cs="바탕 옛한글"/>
                <w:b/>
                <w:szCs w:val="20"/>
              </w:rPr>
              <w:t>2</w:t>
            </w:r>
            <w:r w:rsidR="002B762A">
              <w:rPr>
                <w:rFonts w:cs="바탕 옛한글" w:hint="eastAsia"/>
                <w:b/>
                <w:szCs w:val="20"/>
              </w:rPr>
              <w:t>(</w:t>
            </w:r>
            <w:r w:rsidR="003E0004"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3E0004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</w:p>
          <w:p w:rsidR="00932A9A" w:rsidRPr="007260AD" w:rsidRDefault="002B762A" w:rsidP="003E000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3E0004">
              <w:rPr>
                <w:rFonts w:cs="바탕 옛한글" w:hint="eastAsia"/>
                <w:szCs w:val="20"/>
              </w:rPr>
              <w:t>이젠아카데미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3E0004">
              <w:rPr>
                <w:rFonts w:cs="바탕 옛한글" w:hint="eastAsia"/>
                <w:szCs w:val="20"/>
              </w:rPr>
              <w:t>신촌지점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Default="00932A9A" w:rsidP="00CE7736">
      <w:pPr>
        <w:rPr>
          <w:b/>
        </w:rPr>
      </w:pPr>
    </w:p>
    <w:p w:rsidR="00D24132" w:rsidRPr="00932A9A" w:rsidRDefault="00D24132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A674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9604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</w:t>
            </w:r>
            <w:r w:rsidR="00796049">
              <w:rPr>
                <w:rFonts w:cs="바탕 옛한글"/>
                <w:szCs w:val="20"/>
              </w:rPr>
              <w:t>e</w:t>
            </w:r>
            <w:r w:rsidR="00B1684F">
              <w:rPr>
                <w:rFonts w:cs="바탕 옛한글"/>
                <w:szCs w:val="20"/>
              </w:rPr>
              <w:t xml:space="preserve">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 xml:space="preserve">D, </w:t>
            </w:r>
            <w:r w:rsidR="00796049">
              <w:rPr>
                <w:rFonts w:cs="바탕 옛한글"/>
                <w:szCs w:val="20"/>
              </w:rPr>
              <w:t xml:space="preserve">Visual Studio Code, </w:t>
            </w:r>
            <w:r w:rsidR="00796049">
              <w:rPr>
                <w:rFonts w:cs="바탕 옛한글" w:hint="eastAsia"/>
                <w:szCs w:val="20"/>
              </w:rPr>
              <w:t>Visual Studio</w:t>
            </w:r>
            <w:r w:rsidR="00796049">
              <w:rPr>
                <w:rFonts w:cs="바탕 옛한글"/>
                <w:szCs w:val="20"/>
              </w:rPr>
              <w:t>, IntelliJ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 w:rsidR="006D364A"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37536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</w:t>
            </w:r>
            <w:r w:rsidR="00375363">
              <w:rPr>
                <w:rFonts w:cs="바탕 옛한글"/>
                <w:b/>
                <w:szCs w:val="20"/>
              </w:rPr>
              <w:t>19</w:t>
            </w:r>
            <w:r>
              <w:rPr>
                <w:rFonts w:cs="바탕 옛한글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2C2545"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</w:t>
            </w:r>
            <w:r w:rsidR="002C2545"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/>
                <w:b/>
                <w:szCs w:val="20"/>
              </w:rPr>
              <w:t xml:space="preserve"> ~ 2</w:t>
            </w:r>
            <w:r w:rsidR="002C2545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2650B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0870D0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0870D0"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0870D0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0870D0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AB3A37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D34EE4">
              <w:rPr>
                <w:rFonts w:cs="바탕 옛한글"/>
                <w:b/>
                <w:szCs w:val="20"/>
              </w:rPr>
              <w:t>3</w:t>
            </w:r>
            <w:r w:rsidR="00F60D7C"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20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D34EE4"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D34EE4">
              <w:rPr>
                <w:rFonts w:cs="바탕 옛한글"/>
                <w:b/>
                <w:szCs w:val="20"/>
              </w:rPr>
              <w:t>2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AB3A37">
              <w:rPr>
                <w:rFonts w:cs="바탕 옛한글" w:hint="eastAsia"/>
                <w:b/>
                <w:szCs w:val="20"/>
              </w:rPr>
              <w:t>펀딩시스템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F60D7C">
              <w:rPr>
                <w:rFonts w:cs="바탕 옛한글" w:hint="eastAsia"/>
                <w:b/>
                <w:szCs w:val="20"/>
              </w:rPr>
              <w:t>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0870D0" w:rsidRPr="002205F6" w:rsidRDefault="000870D0" w:rsidP="000870D0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5B7D67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82DF87D" wp14:editId="06A29294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D67" w:rsidRPr="002A3030" w:rsidRDefault="005B7D67" w:rsidP="005B7D67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5B7D67" w:rsidRPr="00BF35F0" w:rsidRDefault="005B7D67" w:rsidP="005B7D6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DF87D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1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" strokecolor="red">
                <v:textbox>
                  <w:txbxContent>
                    <w:p w:rsidR="005B7D67" w:rsidRPr="002A3030" w:rsidRDefault="005B7D67" w:rsidP="005B7D67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5B7D67" w:rsidRPr="00BF35F0" w:rsidRDefault="005B7D67" w:rsidP="005B7D67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9C1ED6">
        <w:trPr>
          <w:trHeight w:val="441"/>
        </w:trPr>
        <w:tc>
          <w:tcPr>
            <w:tcW w:w="71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2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9C1ED6">
        <w:trPr>
          <w:trHeight w:val="1808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217D30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217D30" w:rsidRPr="007A45DB" w:rsidTr="009C1ED6">
        <w:trPr>
          <w:trHeight w:val="1321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217D30" w:rsidRPr="007A45DB" w:rsidTr="009C1ED6">
        <w:trPr>
          <w:trHeight w:val="96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1A1B23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6A1A2C" w:rsidRPr="003335E3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6A1A2C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217D30" w:rsidRPr="003335E3" w:rsidRDefault="00D83546" w:rsidP="00D8354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217D30" w:rsidRPr="007A45DB" w:rsidTr="009C1ED6">
        <w:trPr>
          <w:trHeight w:val="1183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CD66D5" w:rsidRPr="001949E4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217D30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E62929" w:rsidRPr="007A45DB" w:rsidTr="009C1ED6">
        <w:trPr>
          <w:trHeight w:val="64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9C1ED6">
        <w:trPr>
          <w:trHeight w:val="1065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E62929" w:rsidRPr="007A45DB" w:rsidTr="009C1ED6">
        <w:trPr>
          <w:trHeight w:val="1167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9C1ED6">
        <w:trPr>
          <w:trHeight w:val="399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lastRenderedPageBreak/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86357C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20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lastRenderedPageBreak/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lastRenderedPageBreak/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lastRenderedPageBreak/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703" w:rsidRPr="00DF6EEB" w:rsidRDefault="002F5703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2F5703" w:rsidRPr="00DF6EEB" w:rsidRDefault="002F5703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2F5703" w:rsidRDefault="002F5703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253136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5703" w:rsidRPr="00CE7334" w:rsidRDefault="002F5703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2F5703" w:rsidRPr="00111EE8" w:rsidRDefault="002F5703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2F5703" w:rsidRPr="00CE7334" w:rsidRDefault="002F5703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2F5703" w:rsidRPr="00111EE8" w:rsidRDefault="002F5703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136" w:rsidRDefault="00253136" w:rsidP="00507B30">
      <w:r>
        <w:separator/>
      </w:r>
    </w:p>
  </w:endnote>
  <w:endnote w:type="continuationSeparator" w:id="0">
    <w:p w:rsidR="00253136" w:rsidRDefault="00253136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136" w:rsidRDefault="00253136" w:rsidP="00507B30">
      <w:r>
        <w:separator/>
      </w:r>
    </w:p>
  </w:footnote>
  <w:footnote w:type="continuationSeparator" w:id="0">
    <w:p w:rsidR="00253136" w:rsidRDefault="00253136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2733"/>
    <w:rsid w:val="00124BEF"/>
    <w:rsid w:val="00132B93"/>
    <w:rsid w:val="00175B15"/>
    <w:rsid w:val="00183B08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53136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21ED"/>
    <w:rsid w:val="002C2545"/>
    <w:rsid w:val="002D0C74"/>
    <w:rsid w:val="002D27F3"/>
    <w:rsid w:val="002E0E55"/>
    <w:rsid w:val="002E102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31995"/>
    <w:rsid w:val="004503A9"/>
    <w:rsid w:val="004517F7"/>
    <w:rsid w:val="00454A18"/>
    <w:rsid w:val="00455E2C"/>
    <w:rsid w:val="00465ABF"/>
    <w:rsid w:val="00471A89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D364A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049"/>
    <w:rsid w:val="007A674C"/>
    <w:rsid w:val="007B4C17"/>
    <w:rsid w:val="007B58B3"/>
    <w:rsid w:val="00816A4D"/>
    <w:rsid w:val="00835BDC"/>
    <w:rsid w:val="00853569"/>
    <w:rsid w:val="00857CAF"/>
    <w:rsid w:val="0086357C"/>
    <w:rsid w:val="00864153"/>
    <w:rsid w:val="008860C5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B3A37"/>
    <w:rsid w:val="00AC7522"/>
    <w:rsid w:val="00AF464A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95620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651E"/>
    <w:rsid w:val="00D10E15"/>
    <w:rsid w:val="00D21E6A"/>
    <w:rsid w:val="00D222A2"/>
    <w:rsid w:val="00D23F5A"/>
    <w:rsid w:val="00D24132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D1D83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AB836-1C0F-4F70-8E1C-9620704D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23</TotalTime>
  <Pages>15</Pages>
  <Words>1250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56</cp:revision>
  <dcterms:created xsi:type="dcterms:W3CDTF">2022-07-07T12:40:00Z</dcterms:created>
  <dcterms:modified xsi:type="dcterms:W3CDTF">2023-03-27T08:42:00Z</dcterms:modified>
</cp:coreProperties>
</file>